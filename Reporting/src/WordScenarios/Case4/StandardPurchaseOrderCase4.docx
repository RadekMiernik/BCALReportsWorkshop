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48D50B4A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35E2CB6A" w14:textId="77777777">
            <w:pPr>
              <w:pStyle w:val="Heading1"/>
            </w:pPr>
          </w:p>
        </w:tc>
        <w:tc>
          <w:tcPr>
            <w:tcW w:w="1382" w:type="dxa"/>
          </w:tcPr>
          <w:p w:rsidR="00981D1E" w:rsidP="007A2170" w:rsidRDefault="00981D1E" w14:paraId="58A280D1" w14:textId="77777777">
            <w:pPr>
              <w:pStyle w:val="Heading1"/>
            </w:pPr>
          </w:p>
        </w:tc>
        <w:sdt>
          <w:sdtPr>
            <w:rPr>
              <w:color w:val="5B9BD5" w:themeColor="accent1"/>
            </w:r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:rsidRPr="0034230C" w:rsidR="00981D1E" w:rsidP="00FA77C5" w:rsidRDefault="00981D1E" w14:paraId="6D34AD90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18F34CC6" w14:textId="77777777">
            <w:pPr>
              <w:pStyle w:val="Heading1"/>
            </w:pPr>
          </w:p>
        </w:tc>
      </w:tr>
      <w:tr w:rsidR="00981D1E" w:rsidTr="00E450FB" w14:paraId="70887C86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01EFB0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F916A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78A9CF9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258EC0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49E6C77E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F1E160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03F82A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F84FDEB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4C0DD66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67DBBB9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5800EB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CC0F8B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6213535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A70DA9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2C60AB16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0979A3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63054E6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D9DDEB8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0C762B1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37E0BDB0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39043A3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07F731F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4703AD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708EF8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:rsidTr="00E450FB" w14:paraId="2F397872" w14:textId="77777777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Content>
            <w:tc>
              <w:tcPr>
                <w:tcW w:w="2938" w:type="dxa"/>
              </w:tcPr>
              <w:p w:rsidR="00F63AC2" w:rsidP="00F63AC2" w:rsidRDefault="00F63AC2" w14:paraId="43D9EBC5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Content>
            <w:tc>
              <w:tcPr>
                <w:tcW w:w="1382" w:type="dxa"/>
              </w:tcPr>
              <w:p w:rsidR="00F63AC2" w:rsidP="00F63AC2" w:rsidRDefault="00F63AC2" w14:paraId="1A36AE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F63AC2" w:rsidP="00F63AC2" w:rsidRDefault="00F63AC2" w14:paraId="3ECF2900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63AC2" w:rsidP="00F63AC2" w:rsidRDefault="00F63AC2" w14:paraId="2C64B9D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4ACE680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2D10B3" w14:paraId="4A7DEC32" w14:textId="77777777">
        <w:sdt>
          <w:sdtPr>
            <w:rPr>
              <w:color w:val="5B9BD5" w:themeColor="accent1"/>
            </w:r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6B78F036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PaymentTermsDesc_Lbl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034DC" w14:paraId="19A43F81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Buyer_Lbl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4D250351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Receiveby_Lbl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3744" w:type="dxa"/>
              </w:tcPr>
              <w:p w:rsidRPr="00E96245" w:rsidR="00E96245" w:rsidP="007A2170" w:rsidRDefault="00E96245" w14:paraId="1FFD10E5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ShipmentMethodDesc_Lbl</w:t>
                </w:r>
                <w:proofErr w:type="spellEnd"/>
              </w:p>
            </w:tc>
          </w:sdtContent>
        </w:sdt>
      </w:tr>
      <w:tr w:rsidR="00E96245" w:rsidTr="002D10B3" w14:paraId="00B53BC2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96245" w14:paraId="5BDB0D2F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14AB2" w14:paraId="7D95A7CD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F057B8" w14:paraId="71535A9B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3744" w:type="dxa"/>
              </w:tcPr>
              <w:p w:rsidRPr="00E96245" w:rsidR="00E96245" w:rsidP="00981D1E" w:rsidRDefault="00E96245" w14:paraId="25C7E552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  <w:tr w:rsidR="00981D1E" w:rsidTr="002D10B3" w14:paraId="19460E64" w14:textId="77777777">
        <w:sdt>
          <w:sdtPr>
            <w:rPr>
              <w:color w:val="5B9BD5" w:themeColor="accent1"/>
            </w:rPr>
            <w:alias w:val="#Nav: /Purchase_Header/PricesInclVAT_PurchHeader_Lbl"/>
            <w:tag w:val="#Nav: Standard_Purchase_Order/1322"/>
            <w:id w:val="200554721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F37E8E" w14:paraId="43C22119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PricesInclVAT_PurchHeader_Lbl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F37E8E" w14:paraId="097C8897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CompanyVATRegistrationNo_Lbl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981D1E" w14:paraId="0990B2E5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FA77C5" w:rsidRDefault="00981D1E" w14:paraId="0F2BAAD9" w14:textId="77777777">
            <w:pPr>
              <w:pStyle w:val="Heading1"/>
            </w:pPr>
          </w:p>
        </w:tc>
      </w:tr>
      <w:tr w:rsidR="00981D1E" w:rsidTr="002D10B3" w14:paraId="22B6BF25" w14:textId="77777777">
        <w:sdt>
          <w:sdtPr>
            <w:alias w:val="#Nav: /Purchase_Header/PricesInclVAT_PurchHeader"/>
            <w:tag w:val="#Nav: Standard_Purchase_Order/1322"/>
            <w:id w:val="-181132224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F37E8E" w14:paraId="2FA2D7B7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8E1DFF" w14:paraId="153A429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981D1E" w14:paraId="7719CD7B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981D1E" w:rsidRDefault="00981D1E" w14:paraId="33ECE916" w14:textId="77777777"/>
        </w:tc>
      </w:tr>
    </w:tbl>
    <w:p w:rsidR="00E96245" w:rsidP="001541E0" w:rsidRDefault="00E96245" w14:paraId="57CFB339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:rsidTr="00CE0B53" w14:paraId="36485C08" w14:textId="77777777">
        <w:sdt>
          <w:sdtPr>
            <w:rPr>
              <w:color w:val="5B9BD5" w:themeColor="accent1"/>
            </w:r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561B882B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VendorInvoiceNo_Lbl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7943BA20" w14:textId="77777777">
                <w:pPr>
                  <w:pStyle w:val="Heading1"/>
                </w:pPr>
                <w:r w:rsidRPr="00842DC7">
                  <w:rPr>
                    <w:color w:val="5B9BD5" w:themeColor="accent1"/>
                  </w:rPr>
                  <w:t>VendorOrderNo_Lbl</w:t>
                </w:r>
              </w:p>
            </w:tc>
          </w:sdtContent>
        </w:sdt>
      </w:tr>
      <w:tr w:rsidR="009B3A60" w:rsidTr="00CE0B53" w14:paraId="53BF95C4" w14:textId="77777777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10FF62DF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3080AED3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9B3A60" w:rsidP="001541E0" w:rsidRDefault="009B3A60" w14:paraId="77E1541F" w14:textId="77777777">
      <w:pPr>
        <w:pStyle w:val="Style1"/>
        <w:rPr>
          <w:sz w:val="20"/>
        </w:rPr>
      </w:pPr>
    </w:p>
    <w:tbl>
      <w:tblPr>
        <w:tblStyle w:val="TableGrid"/>
        <w:tblW w:w="10767" w:type="dxa"/>
        <w:tblLayout w:type="fixed"/>
        <w:tblLook w:val="04A0" w:firstRow="1" w:lastRow="0" w:firstColumn="1" w:lastColumn="0" w:noHBand="0" w:noVBand="1"/>
      </w:tblPr>
      <w:tblGrid>
        <w:gridCol w:w="994"/>
        <w:gridCol w:w="2601"/>
        <w:gridCol w:w="1080"/>
        <w:gridCol w:w="1080"/>
        <w:gridCol w:w="994"/>
        <w:gridCol w:w="1282"/>
        <w:gridCol w:w="1368"/>
        <w:gridCol w:w="1368"/>
      </w:tblGrid>
      <w:tr w:rsidR="00BF1282" w:rsidTr="00BF1282" w14:paraId="1346DF2D" w14:textId="77777777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shd w:val="clear" w:color="auto" w:fill="5B9BD5" w:themeFill="accent1"/>
                <w:vAlign w:val="bottom"/>
              </w:tcPr>
              <w:p w:rsidRPr="007A2170" w:rsidR="00BF1282" w:rsidP="007A2170" w:rsidRDefault="00BF1282" w14:paraId="1A6513E3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7C9D7B99-3F0A-4DC8-9D28-B3E523DBEA5C}"/>
            <w:text/>
          </w:sdtPr>
          <w:sdtContent>
            <w:tc>
              <w:tcPr>
                <w:tcW w:w="2601" w:type="dxa"/>
                <w:shd w:val="clear" w:color="auto" w:fill="5B9BD5" w:themeFill="accent1"/>
                <w:vAlign w:val="bottom"/>
              </w:tcPr>
              <w:p w:rsidRPr="007A2170" w:rsidR="00BF1282" w:rsidP="007A2170" w:rsidRDefault="00BF1282" w14:paraId="32B8B139" w14:textId="77777777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tc>
          <w:tcPr>
            <w:tcW w:w="1080" w:type="dxa"/>
            <w:shd w:val="clear" w:color="auto" w:fill="5B9BD5" w:themeFill="accent1"/>
          </w:tcPr>
          <w:p w:rsidR="00BF1282" w:rsidP="007A2170" w:rsidRDefault="00BF1282" w14:paraId="2FB1A072" w14:textId="77777777">
            <w:pPr>
              <w:pStyle w:val="Heading1"/>
              <w:jc w:val="right"/>
            </w:pPr>
          </w:p>
        </w:tc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shd w:val="clear" w:color="auto" w:fill="5B9BD5" w:themeFill="accent1"/>
                <w:vAlign w:val="bottom"/>
              </w:tcPr>
              <w:p w:rsidRPr="007A2170" w:rsidR="00BF1282" w:rsidP="007A2170" w:rsidRDefault="00BF1282" w14:paraId="7273B5AA" w14:textId="2BAD3AB3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shd w:val="clear" w:color="auto" w:fill="5B9BD5" w:themeFill="accent1"/>
                <w:vAlign w:val="bottom"/>
              </w:tcPr>
              <w:p w:rsidRPr="007A2170" w:rsidR="00BF1282" w:rsidP="007A2170" w:rsidRDefault="00BF1282" w14:paraId="5C0D326B" w14:textId="77777777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shd w:val="clear" w:color="auto" w:fill="5B9BD5" w:themeFill="accent1"/>
                <w:vAlign w:val="bottom"/>
              </w:tcPr>
              <w:p w:rsidR="00BF1282" w:rsidP="007A2170" w:rsidRDefault="00BF1282" w14:paraId="01540FDC" w14:textId="77777777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shd w:val="clear" w:color="auto" w:fill="5B9BD5" w:themeFill="accent1"/>
                <w:vAlign w:val="bottom"/>
              </w:tcPr>
              <w:p w:rsidRPr="007A2170" w:rsidR="00BF1282" w:rsidP="007A2170" w:rsidRDefault="00BF1282" w14:paraId="10F12E5C" w14:textId="27996F90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94BCFC81AB834CA78FA9C6137A912AFA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shd w:val="clear" w:color="auto" w:fill="5B9BD5" w:themeFill="accent1"/>
                <w:vAlign w:val="bottom"/>
              </w:tcPr>
              <w:p w:rsidRPr="007A2170" w:rsidR="00BF1282" w:rsidP="006E60E9" w:rsidRDefault="00BF1282" w14:paraId="0F8C452F" w14:textId="77777777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BF1282" w:rsidTr="00BF1282" w14:paraId="5F606CF2" w14:textId="77777777">
        <w:trPr>
          <w:trHeight w:val="144" w:hRule="exact"/>
        </w:trPr>
        <w:tc>
          <w:tcPr>
            <w:tcW w:w="994" w:type="dxa"/>
            <w:vAlign w:val="bottom"/>
          </w:tcPr>
          <w:p w:rsidR="00BF1282" w:rsidP="007A2170" w:rsidRDefault="00BF1282" w14:paraId="20EC7AEF" w14:textId="77777777">
            <w:pPr>
              <w:pStyle w:val="Heading1"/>
            </w:pPr>
          </w:p>
        </w:tc>
        <w:tc>
          <w:tcPr>
            <w:tcW w:w="2601" w:type="dxa"/>
            <w:vAlign w:val="bottom"/>
          </w:tcPr>
          <w:p w:rsidR="00BF1282" w:rsidP="007A2170" w:rsidRDefault="00BF1282" w14:paraId="2B34D9C9" w14:textId="77777777">
            <w:pPr>
              <w:pStyle w:val="Heading1"/>
            </w:pPr>
          </w:p>
        </w:tc>
        <w:tc>
          <w:tcPr>
            <w:tcW w:w="1080" w:type="dxa"/>
          </w:tcPr>
          <w:p w:rsidR="00BF1282" w:rsidP="007A2170" w:rsidRDefault="00BF1282" w14:paraId="5C435F91" w14:textId="77777777">
            <w:pPr>
              <w:pStyle w:val="Heading1"/>
              <w:jc w:val="right"/>
            </w:pPr>
          </w:p>
        </w:tc>
        <w:tc>
          <w:tcPr>
            <w:tcW w:w="1080" w:type="dxa"/>
            <w:vAlign w:val="bottom"/>
          </w:tcPr>
          <w:p w:rsidR="00BF1282" w:rsidP="007A2170" w:rsidRDefault="00BF1282" w14:paraId="2593C3A2" w14:textId="4C6510D3">
            <w:pPr>
              <w:pStyle w:val="Heading1"/>
              <w:jc w:val="right"/>
            </w:pPr>
          </w:p>
        </w:tc>
        <w:tc>
          <w:tcPr>
            <w:tcW w:w="994" w:type="dxa"/>
            <w:vAlign w:val="bottom"/>
          </w:tcPr>
          <w:p w:rsidR="00BF1282" w:rsidP="007A2170" w:rsidRDefault="00BF1282" w14:paraId="30C4E43F" w14:textId="77777777">
            <w:pPr>
              <w:pStyle w:val="Heading1"/>
            </w:pPr>
          </w:p>
        </w:tc>
        <w:tc>
          <w:tcPr>
            <w:tcW w:w="1282" w:type="dxa"/>
            <w:vAlign w:val="bottom"/>
          </w:tcPr>
          <w:p w:rsidR="00BF1282" w:rsidP="007A2170" w:rsidRDefault="00BF1282" w14:paraId="0C752489" w14:textId="77777777">
            <w:pPr>
              <w:pStyle w:val="Heading1"/>
              <w:jc w:val="right"/>
            </w:pPr>
          </w:p>
        </w:tc>
        <w:tc>
          <w:tcPr>
            <w:tcW w:w="1368" w:type="dxa"/>
            <w:vAlign w:val="bottom"/>
          </w:tcPr>
          <w:p w:rsidR="00BF1282" w:rsidP="007A2170" w:rsidRDefault="00BF1282" w14:paraId="05075D39" w14:textId="77777777">
            <w:pPr>
              <w:pStyle w:val="Heading1"/>
              <w:jc w:val="right"/>
            </w:pPr>
          </w:p>
        </w:tc>
        <w:tc>
          <w:tcPr>
            <w:tcW w:w="1368" w:type="dxa"/>
            <w:vAlign w:val="bottom"/>
          </w:tcPr>
          <w:p w:rsidR="00BF1282" w:rsidP="006E60E9" w:rsidRDefault="00BF1282" w14:paraId="06900D71" w14:textId="77777777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 " w:xpath="/ns0:NavWordReportXmlPart[1]/ns0:Purchase_Header[1]/ns0:Purchase_Line" w:storeItemID="{7C9D7B99-3F0A-4DC8-9D28-B3E523DBEA5C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9CC631326D04240A0B9F735EE4B6531"/>
              </w:placeholder>
              <w15:repeatingSectionItem/>
            </w:sdtPr>
            <w:sdtContent>
              <w:tr w:rsidR="00BF1282" w:rsidTr="00BF1282" w14:paraId="49A377F8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BF1282" w:rsidP="008917A4" w:rsidRDefault="00BF1282" w14:paraId="11406DA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Content>
                    <w:tc>
                      <w:tcPr>
                        <w:tcW w:w="2601" w:type="dxa"/>
                      </w:tcPr>
                      <w:p w:rsidRPr="001D4852" w:rsidR="00BF1282" w:rsidP="008917A4" w:rsidRDefault="00BF1282" w14:paraId="6FBB407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080" w:type="dxa"/>
                  </w:tcPr>
                  <w:p w:rsidR="00BF1282" w:rsidP="008917A4" w:rsidRDefault="00BF1282" w14:paraId="2BE6E421" w14:textId="1EED5580">
                    <w:pPr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1D4852" w:rsidR="00BF1282" w:rsidP="008917A4" w:rsidRDefault="00BF1282" w14:paraId="7DA5C450" w14:textId="1FB6339D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BF1282" w:rsidP="008917A4" w:rsidRDefault="00BF1282" w14:paraId="5B692739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Content>
                    <w:tc>
                      <w:tcPr>
                        <w:tcW w:w="1282" w:type="dxa"/>
                      </w:tcPr>
                      <w:p w:rsidRPr="001D4852" w:rsidR="00BF1282" w:rsidP="008917A4" w:rsidRDefault="00BF1282" w14:paraId="6C12A0C7" w14:textId="7F2935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BF1282" w:rsidP="008917A4" w:rsidRDefault="00BF1282" w14:paraId="21AEE1CA" w14:textId="4DFF5B5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C7224393AB834723AD0678305AA5F43A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BF1282" w:rsidP="008917A4" w:rsidRDefault="00BF1282" w14:paraId="4D18C0A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F1282" w:rsidTr="00BF1282" w14:paraId="5C40C58E" w14:textId="77777777">
        <w:trPr>
          <w:trHeight w:val="144" w:hRule="exact"/>
        </w:trPr>
        <w:tc>
          <w:tcPr>
            <w:tcW w:w="994" w:type="dxa"/>
          </w:tcPr>
          <w:p w:rsidR="00BF1282" w:rsidP="00A9275C" w:rsidRDefault="00BF1282" w14:paraId="1F3E52DE" w14:textId="77777777">
            <w:pPr>
              <w:pStyle w:val="Heading1"/>
            </w:pPr>
          </w:p>
        </w:tc>
        <w:tc>
          <w:tcPr>
            <w:tcW w:w="2601" w:type="dxa"/>
          </w:tcPr>
          <w:p w:rsidR="00BF1282" w:rsidP="00A9275C" w:rsidRDefault="00BF1282" w14:paraId="34FDC619" w14:textId="77777777">
            <w:pPr>
              <w:pStyle w:val="Heading1"/>
            </w:pPr>
          </w:p>
        </w:tc>
        <w:tc>
          <w:tcPr>
            <w:tcW w:w="1080" w:type="dxa"/>
          </w:tcPr>
          <w:p w:rsidR="00BF1282" w:rsidP="00A9275C" w:rsidRDefault="00BF1282" w14:paraId="1DB04D38" w14:textId="77777777">
            <w:pPr>
              <w:pStyle w:val="Heading1"/>
            </w:pPr>
          </w:p>
        </w:tc>
        <w:tc>
          <w:tcPr>
            <w:tcW w:w="1080" w:type="dxa"/>
          </w:tcPr>
          <w:p w:rsidR="00BF1282" w:rsidP="00A9275C" w:rsidRDefault="00BF1282" w14:paraId="06A57072" w14:textId="53CA9483">
            <w:pPr>
              <w:pStyle w:val="Heading1"/>
            </w:pPr>
          </w:p>
        </w:tc>
        <w:tc>
          <w:tcPr>
            <w:tcW w:w="994" w:type="dxa"/>
          </w:tcPr>
          <w:p w:rsidR="00BF1282" w:rsidP="00A9275C" w:rsidRDefault="00BF1282" w14:paraId="13D78435" w14:textId="77777777">
            <w:pPr>
              <w:pStyle w:val="Heading1"/>
            </w:pPr>
          </w:p>
        </w:tc>
        <w:tc>
          <w:tcPr>
            <w:tcW w:w="1282" w:type="dxa"/>
          </w:tcPr>
          <w:p w:rsidR="00BF1282" w:rsidP="00A9275C" w:rsidRDefault="00BF1282" w14:paraId="4DF7A0F9" w14:textId="77777777">
            <w:pPr>
              <w:pStyle w:val="Heading1"/>
            </w:pPr>
          </w:p>
        </w:tc>
        <w:tc>
          <w:tcPr>
            <w:tcW w:w="1368" w:type="dxa"/>
          </w:tcPr>
          <w:p w:rsidR="00BF1282" w:rsidP="00A9275C" w:rsidRDefault="00BF1282" w14:paraId="2FE74162" w14:textId="77777777">
            <w:pPr>
              <w:pStyle w:val="Heading1"/>
            </w:pPr>
          </w:p>
        </w:tc>
        <w:tc>
          <w:tcPr>
            <w:tcW w:w="1368" w:type="dxa"/>
          </w:tcPr>
          <w:p w:rsidR="00BF1282" w:rsidP="00A9275C" w:rsidRDefault="00BF1282" w14:paraId="55C406AC" w14:textId="77777777">
            <w:pPr>
              <w:pStyle w:val="Heading1"/>
            </w:pPr>
          </w:p>
        </w:tc>
      </w:tr>
      <w:tr w:rsidR="00BF1282" w:rsidTr="00BF1282" w14:paraId="1142AF37" w14:textId="77777777">
        <w:trPr>
          <w:trHeight w:val="230"/>
        </w:trPr>
        <w:tc>
          <w:tcPr>
            <w:tcW w:w="994" w:type="dxa"/>
          </w:tcPr>
          <w:p w:rsidR="00BF1282" w:rsidP="00C645A2" w:rsidRDefault="00BF1282" w14:paraId="3BE7C6F5" w14:textId="77777777">
            <w:pPr>
              <w:pStyle w:val="NoSpacing"/>
            </w:pPr>
          </w:p>
        </w:tc>
        <w:tc>
          <w:tcPr>
            <w:tcW w:w="2601" w:type="dxa"/>
          </w:tcPr>
          <w:p w:rsidR="00BF1282" w:rsidP="00C645A2" w:rsidRDefault="00BF1282" w14:paraId="45C86DD6" w14:textId="77777777">
            <w:pPr>
              <w:pStyle w:val="NoSpacing"/>
            </w:pPr>
          </w:p>
        </w:tc>
        <w:tc>
          <w:tcPr>
            <w:tcW w:w="1080" w:type="dxa"/>
          </w:tcPr>
          <w:p w:rsidR="00BF1282" w:rsidP="00C645A2" w:rsidRDefault="00BF1282" w14:paraId="7FB8AC1F" w14:textId="77777777">
            <w:pPr>
              <w:pStyle w:val="NoSpacing"/>
            </w:pPr>
          </w:p>
        </w:tc>
        <w:tc>
          <w:tcPr>
            <w:tcW w:w="1080" w:type="dxa"/>
          </w:tcPr>
          <w:p w:rsidR="00BF1282" w:rsidP="00C645A2" w:rsidRDefault="00BF1282" w14:paraId="352A7380" w14:textId="0F8F18D7">
            <w:pPr>
              <w:pStyle w:val="NoSpacing"/>
            </w:pPr>
          </w:p>
        </w:tc>
        <w:tc>
          <w:tcPr>
            <w:tcW w:w="994" w:type="dxa"/>
          </w:tcPr>
          <w:p w:rsidR="00BF1282" w:rsidP="00C645A2" w:rsidRDefault="00BF1282" w14:paraId="389DB74A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Pr="00C645A2" w:rsidR="00BF1282" w:rsidP="004D1000" w:rsidRDefault="00BF1282" w14:paraId="158D57CB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692BEE308FDB4162A9A32ECCCC9C9AB6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Content>
            <w:tc>
              <w:tcPr>
                <w:tcW w:w="1368" w:type="dxa"/>
              </w:tcPr>
              <w:p w:rsidRPr="00C645A2" w:rsidR="00BF1282" w:rsidP="006E60E9" w:rsidRDefault="00BF1282" w14:paraId="6A6DCC47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BF1282" w:rsidTr="00BF1282" w14:paraId="6A629914" w14:textId="77777777">
        <w:trPr>
          <w:trHeight w:val="230"/>
        </w:trPr>
        <w:tc>
          <w:tcPr>
            <w:tcW w:w="994" w:type="dxa"/>
          </w:tcPr>
          <w:p w:rsidR="00BF1282" w:rsidP="001541E0" w:rsidRDefault="00BF1282" w14:paraId="46488847" w14:textId="77777777">
            <w:pPr>
              <w:pStyle w:val="Style1"/>
              <w:rPr>
                <w:sz w:val="20"/>
              </w:rPr>
            </w:pPr>
          </w:p>
        </w:tc>
        <w:tc>
          <w:tcPr>
            <w:tcW w:w="2601" w:type="dxa"/>
          </w:tcPr>
          <w:p w:rsidR="00BF1282" w:rsidP="001541E0" w:rsidRDefault="00BF1282" w14:paraId="67A0E794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BF1282" w:rsidP="001541E0" w:rsidRDefault="00BF1282" w14:paraId="7F182565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BF1282" w:rsidP="001541E0" w:rsidRDefault="00BF1282" w14:paraId="22E1062A" w14:textId="6AB00E0E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BF1282" w:rsidP="001541E0" w:rsidRDefault="00BF1282" w14:paraId="2DB634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BF1282" w:rsidP="001541E0" w:rsidRDefault="00BF1282" w14:paraId="41FE6D09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</w:tcPr>
              <w:p w:rsidR="00BF1282" w:rsidP="004B787A" w:rsidRDefault="00BF1282" w14:paraId="58A9D58C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</w:tcPr>
              <w:p w:rsidR="00BF1282" w:rsidP="006E60E9" w:rsidRDefault="00BF1282" w14:paraId="06724F8D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BF1282" w:rsidTr="00BF1282" w14:paraId="069A4241" w14:textId="77777777">
        <w:trPr>
          <w:trHeight w:val="230"/>
        </w:trPr>
        <w:tc>
          <w:tcPr>
            <w:tcW w:w="994" w:type="dxa"/>
          </w:tcPr>
          <w:p w:rsidR="00BF1282" w:rsidP="005948C5" w:rsidRDefault="00BF1282" w14:paraId="639791B2" w14:textId="77777777">
            <w:pPr>
              <w:pStyle w:val="Style1"/>
              <w:rPr>
                <w:sz w:val="20"/>
              </w:rPr>
            </w:pPr>
          </w:p>
        </w:tc>
        <w:tc>
          <w:tcPr>
            <w:tcW w:w="2601" w:type="dxa"/>
          </w:tcPr>
          <w:p w:rsidR="00BF1282" w:rsidP="005948C5" w:rsidRDefault="00BF1282" w14:paraId="48BD360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BF1282" w:rsidP="005948C5" w:rsidRDefault="00BF1282" w14:paraId="58A2B68E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BF1282" w:rsidP="005948C5" w:rsidRDefault="00BF1282" w14:paraId="1DCF6924" w14:textId="5C5F8CA0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BF1282" w:rsidP="005948C5" w:rsidRDefault="00BF1282" w14:paraId="39014A71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C7224393AB834723AD0678305AA5F43A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Pr="00C645A2" w:rsidR="00BF1282" w:rsidP="004D1000" w:rsidRDefault="00BF1282" w14:paraId="0191AC05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216F8AB09C7445D0B0DE45B46819D01E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368" w:type="dxa"/>
              </w:tcPr>
              <w:p w:rsidRPr="00C645A2" w:rsidR="00BF1282" w:rsidP="006E60E9" w:rsidRDefault="00BF1282" w14:paraId="4C80DC8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7A2170" w:rsidP="001541E0" w:rsidRDefault="007A2170" w14:paraId="66EC708F" w14:textId="77777777">
      <w:pPr>
        <w:pStyle w:val="Style1"/>
        <w:rPr>
          <w:sz w:val="20"/>
        </w:rPr>
      </w:pPr>
    </w:p>
    <w:p w:rsidR="00602E94" w:rsidP="001541E0" w:rsidRDefault="00602E94" w14:paraId="17A6F997" w14:textId="77777777">
      <w:pPr>
        <w:pStyle w:val="Style1"/>
        <w:rPr>
          <w:sz w:val="20"/>
        </w:rPr>
      </w:pPr>
    </w:p>
    <w:sectPr w:rsidR="00602E94" w:rsidSect="006775CD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4690" w:rsidP="00E40C63" w:rsidRDefault="00334690" w14:paraId="78BBD39A" w14:textId="77777777">
      <w:pPr>
        <w:spacing w:after="0"/>
      </w:pPr>
      <w:r>
        <w:separator/>
      </w:r>
    </w:p>
  </w:endnote>
  <w:endnote w:type="continuationSeparator" w:id="0">
    <w:p w:rsidR="00334690" w:rsidP="00E40C63" w:rsidRDefault="00334690" w14:paraId="35A78FA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415BEB67" w14:textId="77777777">
      <w:sdt>
        <w:sdtPr>
          <w:rPr>
            <w:color w:val="5B9BD5" w:themeColor="accent1"/>
          </w:r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4D6FAC1B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CompanyHomePage_Lbl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Content>
          <w:tc>
            <w:tcPr>
              <w:tcW w:w="1958" w:type="dxa"/>
            </w:tcPr>
            <w:p w:rsidR="004E6401" w:rsidP="004E6401" w:rsidRDefault="004E6401" w14:paraId="502A6E89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06DF58BC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CompanyEmail_Lbl</w:t>
              </w:r>
              <w:proofErr w:type="spellEnd"/>
            </w:p>
          </w:tc>
        </w:sdtContent>
      </w:sdt>
    </w:tr>
    <w:tr w:rsidR="004E6401" w:rsidTr="00AC60A2" w14:paraId="247F6BE5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7E62B6B7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Content>
          <w:tc>
            <w:tcPr>
              <w:tcW w:w="1958" w:type="dxa"/>
            </w:tcPr>
            <w:p w:rsidR="004E6401" w:rsidP="004E6401" w:rsidRDefault="004E6401" w14:paraId="2C0884B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5DD737AA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475B02B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4690" w:rsidP="00E40C63" w:rsidRDefault="00334690" w14:paraId="5022EF9F" w14:textId="77777777">
      <w:pPr>
        <w:spacing w:after="0"/>
      </w:pPr>
      <w:r>
        <w:separator/>
      </w:r>
    </w:p>
  </w:footnote>
  <w:footnote w:type="continuationSeparator" w:id="0">
    <w:p w:rsidR="00334690" w:rsidP="00E40C63" w:rsidRDefault="00334690" w14:paraId="6F674CB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553F4DD" w14:textId="77777777">
      <w:tc>
        <w:tcPr>
          <w:tcW w:w="2929" w:type="pct"/>
        </w:tcPr>
        <w:p w:rsidRPr="00F17602" w:rsidR="00F17602" w:rsidP="00F17602" w:rsidRDefault="00000000" w14:paraId="0B23AFC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Pr="00F17602" w:rsidR="00F17602" w:rsidP="00F17602" w:rsidRDefault="00F17602" w14:paraId="731A86F5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000000" w14:paraId="5BB84AE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61F619AC" w14:textId="77777777">
      <w:tc>
        <w:tcPr>
          <w:tcW w:w="2929" w:type="pct"/>
        </w:tcPr>
        <w:p w:rsidRPr="00842DC7" w:rsidR="00C43401" w:rsidP="00291EF5" w:rsidRDefault="00000000" w14:paraId="40183AF9" w14:textId="77777777">
          <w:pPr>
            <w:pStyle w:val="Title"/>
            <w:rPr>
              <w:color w:val="5B9BD5" w:themeColor="accent1"/>
            </w:rPr>
          </w:pPr>
          <w:sdt>
            <w:sdtPr>
              <w:rPr>
                <w:color w:val="5B9BD5" w:themeColor="accent1"/>
              </w:r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Pr="00842DC7" w:rsidR="00BD2158">
                <w:rPr>
                  <w:color w:val="5B9BD5" w:themeColor="accent1"/>
                </w:rPr>
                <w:t>DocumentTitle_Lbl</w:t>
              </w:r>
              <w:proofErr w:type="spellEnd"/>
            </w:sdtContent>
          </w:sdt>
          <w:r w:rsidRPr="00842DC7" w:rsidR="00FA08E4">
            <w:rPr>
              <w:color w:val="5B9BD5" w:themeColor="accent1"/>
            </w:rPr>
            <w:t xml:space="preserve"> </w:t>
          </w:r>
          <w:sdt>
            <w:sdtPr>
              <w:rPr>
                <w:color w:val="5B9BD5" w:themeColor="accent1"/>
              </w:r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Pr="00842DC7" w:rsidR="00BD2158">
                <w:rPr>
                  <w:color w:val="5B9BD5" w:themeColor="accent1"/>
                </w:rPr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="00E55D9E" w:rsidP="00DA0734" w:rsidRDefault="00DA0734" w14:paraId="7C9B485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000000" w14:paraId="6C33CC75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fldSimple w:instr=" NUMPAGES   \* MERGEFORMAT ">
            <w:r w:rsidR="009B3A60"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:rsidR="00C43401" w:rsidP="004639DD" w:rsidRDefault="004639DD" w14:paraId="1A379905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3C2BF9E3" wp14:editId="7E1E4537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3943D8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4690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63F2C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3EFF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51E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2DC7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917A4"/>
    <w:rsid w:val="008A3400"/>
    <w:rsid w:val="008A54A2"/>
    <w:rsid w:val="008C2DE2"/>
    <w:rsid w:val="008C3901"/>
    <w:rsid w:val="008D7475"/>
    <w:rsid w:val="008E1DFF"/>
    <w:rsid w:val="008E6A01"/>
    <w:rsid w:val="008E75F0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1045F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5A8D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1282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CF42BA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8A6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0C7D2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C7224393AB834723AD0678305AA5F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59278-0797-4794-8861-C4492745DCB3}"/>
      </w:docPartPr>
      <w:docPartBody>
        <w:p w:rsidR="00C370C8" w:rsidRDefault="00C27F52" w:rsidP="00C27F52">
          <w:pPr>
            <w:pStyle w:val="C7224393AB834723AD0678305AA5F43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BCFC81AB834CA78FA9C6137A912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F39CE-B212-47FC-879F-5A42547D4F0C}"/>
      </w:docPartPr>
      <w:docPartBody>
        <w:p w:rsidR="00C370C8" w:rsidRDefault="00C27F52" w:rsidP="00C27F52">
          <w:pPr>
            <w:pStyle w:val="94BCFC81AB834CA78FA9C6137A912AF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CC631326D04240A0B9F735EE4B6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17E84-1158-4FB0-A9A5-571E86DAD6F9}"/>
      </w:docPartPr>
      <w:docPartBody>
        <w:p w:rsidR="00C370C8" w:rsidRDefault="00C27F52" w:rsidP="00C27F52">
          <w:pPr>
            <w:pStyle w:val="D9CC631326D04240A0B9F735EE4B6531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92BEE308FDB4162A9A32ECCCC9C9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D80F8-59F8-47EE-B39C-7BACB27ADF41}"/>
      </w:docPartPr>
      <w:docPartBody>
        <w:p w:rsidR="00C370C8" w:rsidRDefault="00C27F52" w:rsidP="00C27F52">
          <w:pPr>
            <w:pStyle w:val="692BEE308FDB4162A9A32ECCCC9C9AB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6F8AB09C7445D0B0DE45B46819D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D7B1D-5C40-4821-9F05-D0D2D310D94E}"/>
      </w:docPartPr>
      <w:docPartBody>
        <w:p w:rsidR="00C370C8" w:rsidRDefault="00C27F52" w:rsidP="00C27F52">
          <w:pPr>
            <w:pStyle w:val="216F8AB09C7445D0B0DE45B46819D01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27D2D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D3EFF"/>
    <w:rsid w:val="0052071E"/>
    <w:rsid w:val="005954E4"/>
    <w:rsid w:val="005B4F45"/>
    <w:rsid w:val="005C05B6"/>
    <w:rsid w:val="005E1886"/>
    <w:rsid w:val="006427AC"/>
    <w:rsid w:val="00643394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8E75F0"/>
    <w:rsid w:val="00911A0F"/>
    <w:rsid w:val="0094520C"/>
    <w:rsid w:val="00947668"/>
    <w:rsid w:val="009A3957"/>
    <w:rsid w:val="009D4DEA"/>
    <w:rsid w:val="00A1045F"/>
    <w:rsid w:val="00A45317"/>
    <w:rsid w:val="00AA7B04"/>
    <w:rsid w:val="00AD1E20"/>
    <w:rsid w:val="00AD7508"/>
    <w:rsid w:val="00AE1CD3"/>
    <w:rsid w:val="00AE701E"/>
    <w:rsid w:val="00AF1763"/>
    <w:rsid w:val="00B104BA"/>
    <w:rsid w:val="00B55A8D"/>
    <w:rsid w:val="00B66C6B"/>
    <w:rsid w:val="00B7711D"/>
    <w:rsid w:val="00B87D0B"/>
    <w:rsid w:val="00BA07E4"/>
    <w:rsid w:val="00BD367F"/>
    <w:rsid w:val="00C02972"/>
    <w:rsid w:val="00C27F52"/>
    <w:rsid w:val="00C370C8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7F52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9485722AD625498C8BC2196EF140A656">
    <w:name w:val="9485722AD625498C8BC2196EF140A656"/>
    <w:rsid w:val="00C02972"/>
  </w:style>
  <w:style w:type="paragraph" w:customStyle="1" w:styleId="6BBB53A26AA84408BF854D29A3581C5C">
    <w:name w:val="6BBB53A26AA84408BF854D29A3581C5C"/>
    <w:rsid w:val="0008782E"/>
  </w:style>
  <w:style w:type="paragraph" w:customStyle="1" w:styleId="C7224393AB834723AD0678305AA5F43A">
    <w:name w:val="C7224393AB834723AD0678305AA5F43A"/>
    <w:rsid w:val="00C27F52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4BCFC81AB834CA78FA9C6137A912AFA">
    <w:name w:val="94BCFC81AB834CA78FA9C6137A912AFA"/>
    <w:rsid w:val="00C27F52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9CC631326D04240A0B9F735EE4B6531">
    <w:name w:val="D9CC631326D04240A0B9F735EE4B6531"/>
    <w:rsid w:val="00C27F52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92BEE308FDB4162A9A32ECCCC9C9AB6">
    <w:name w:val="692BEE308FDB4162A9A32ECCCC9C9AB6"/>
    <w:rsid w:val="00C27F52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216F8AB09C7445D0B0DE45B46819D01E">
    <w:name w:val="216F8AB09C7445D0B0DE45B46819D01E"/>
    <w:rsid w:val="00C27F52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549449-A0B3-423C-AD63-599414DC93BF}">
  <we:reference id="wa200007356" version="2.0.0.0" store="en-GB" storeType="OMEX"/>
  <we:alternateReferences>
    <we:reference id="WA200007356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Radoslaw Tadeusz Miernik</cp:lastModifiedBy>
  <cp:revision>5</cp:revision>
  <dcterms:created xsi:type="dcterms:W3CDTF">2018-03-14T15:58:00Z</dcterms:created>
  <dcterms:modified xsi:type="dcterms:W3CDTF">2025-10-08T12:18:00Z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  <property fmtid="{D5CDD505-2E9C-101B-9397-08002B2CF9AE}" pid="9" name="GrammarlyDocumentId">
    <vt:lpwstr>82cdb7c6-8909-4887-847d-6c682348acc5</vt:lpwstr>
  </property>
</Properties>
</file>